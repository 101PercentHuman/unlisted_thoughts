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6163" w14:textId="77777777" w:rsidR="00AA1E6E" w:rsidRDefault="00AA1E6E" w:rsidP="00AA1E6E"/>
    <w:p w14:paraId="1DF8F772" w14:textId="77777777" w:rsidR="00AA1E6E" w:rsidRDefault="00AA1E6E" w:rsidP="00AA1E6E"/>
    <w:p w14:paraId="73399A24" w14:textId="46E1CA11" w:rsidR="00D5337A" w:rsidRDefault="00D5337A" w:rsidP="00D5337A">
      <w:r>
        <w:rPr>
          <w:noProof/>
        </w:rPr>
        <w:drawing>
          <wp:inline distT="0" distB="0" distL="0" distR="0" wp14:anchorId="7CC3FA9E" wp14:editId="5C612EE7">
            <wp:extent cx="1308313" cy="1800000"/>
            <wp:effectExtent l="0" t="0" r="6350" b="0"/>
            <wp:docPr id="1263697219" name="Graphic 1" descr="The coat of arms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9" name="Graphic 1" descr="The coat of arms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4D18" w14:textId="304A3335" w:rsidR="00340AF7" w:rsidRDefault="00340AF7" w:rsidP="00D5337A"/>
    <w:sdt>
      <w:sdtPr>
        <w:rPr>
          <w:rStyle w:val="TitleChar"/>
        </w:rPr>
        <w:alias w:val="Title"/>
        <w:tag w:val=""/>
        <w:id w:val="-1401832266"/>
        <w:placeholder>
          <w:docPart w:val="9EABC68749A3471DBACAA57121B822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29487F" w14:textId="77F879E9" w:rsidR="00340AF7" w:rsidRDefault="001C0499" w:rsidP="001C0499">
          <w:pPr>
            <w:pStyle w:val="Footer"/>
            <w:rPr>
              <w:rStyle w:val="TitleChar"/>
            </w:rPr>
          </w:pPr>
          <w:r w:rsidRPr="001C0499">
            <w:rPr>
              <w:rStyle w:val="TitleChar"/>
            </w:rPr>
            <w:t xml:space="preserve">Appointment </w:t>
          </w:r>
          <w:r w:rsidR="00E84EEF" w:rsidRPr="001C0499">
            <w:rPr>
              <w:rStyle w:val="TitleChar"/>
            </w:rPr>
            <w:t>Order</w:t>
          </w:r>
          <w:r w:rsidRPr="001C0499">
            <w:rPr>
              <w:rStyle w:val="TitleChar"/>
            </w:rPr>
            <w:t>—</w:t>
          </w:r>
          <w:r w:rsidR="001A231C">
            <w:rPr>
              <w:rStyle w:val="TitleChar"/>
            </w:rPr>
            <w:t>Unlisted Printer</w:t>
          </w:r>
        </w:p>
      </w:sdtContent>
    </w:sdt>
    <w:p w14:paraId="3DCEDB25" w14:textId="77777777" w:rsidR="001C0499" w:rsidRPr="001C0499" w:rsidRDefault="001C0499" w:rsidP="001C0499">
      <w:pPr>
        <w:pStyle w:val="BodyText"/>
        <w:numPr>
          <w:ilvl w:val="0"/>
          <w:numId w:val="0"/>
        </w:numPr>
        <w:rPr>
          <w:rStyle w:val="TitleChar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43B9FE52" w14:textId="5FFA730D" w:rsidR="001C0499" w:rsidRPr="001C0499" w:rsidRDefault="00293BAF" w:rsidP="001C0499">
      <w:pPr>
        <w:pStyle w:val="Subtitle"/>
        <w:pBdr>
          <w:bottom w:val="single" w:sz="18" w:space="1" w:color="auto"/>
        </w:pBd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</w:pPr>
      <w: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  <w:t>Unlisted Thoughts Constitution</w:t>
      </w:r>
    </w:p>
    <w:p w14:paraId="0C7C862A" w14:textId="7BDABE6B" w:rsidR="001A231C" w:rsidRDefault="001C0499" w:rsidP="00E84EEF">
      <w:r>
        <w:t xml:space="preserve">The Board, acting under </w:t>
      </w:r>
      <w:r w:rsidR="001A231C">
        <w:t>clause 49</w:t>
      </w:r>
      <w:r>
        <w:t xml:space="preserve"> of the </w:t>
      </w:r>
      <w:r w:rsidR="001A231C">
        <w:t>Constitution</w:t>
      </w:r>
      <w:r>
        <w:t>, appoint</w:t>
      </w:r>
      <w:r w:rsidR="001A231C">
        <w:t>—</w:t>
      </w:r>
    </w:p>
    <w:p w14:paraId="217AB5CF" w14:textId="77777777" w:rsidR="001A231C" w:rsidRDefault="001A231C" w:rsidP="001A231C">
      <w:pPr>
        <w:ind w:left="720"/>
      </w:pPr>
      <w:r>
        <w:t>WARWICK SENJAK of New South Wales</w:t>
      </w:r>
    </w:p>
    <w:p w14:paraId="356D7079" w14:textId="4F12DB7A" w:rsidR="001A231C" w:rsidRDefault="001A231C" w:rsidP="001A231C">
      <w:pPr>
        <w:ind w:left="720"/>
      </w:pPr>
      <w:r>
        <w:t>WILLIAM DINH LUU of New South Wales</w:t>
      </w:r>
    </w:p>
    <w:p w14:paraId="515E6E7F" w14:textId="40B85A94" w:rsidR="00340AF7" w:rsidRPr="001C0499" w:rsidRDefault="001A231C" w:rsidP="00E84EEF">
      <w:r>
        <w:t xml:space="preserve">to be the Unlisted Printer </w:t>
      </w:r>
      <w:r w:rsidR="001C0499">
        <w:t xml:space="preserve">commencing on </w:t>
      </w:r>
      <w:r>
        <w:t>1 March 2026, until one attains the age of 70 years</w:t>
      </w:r>
      <w:r w:rsidR="001C0499">
        <w:t>.</w:t>
      </w:r>
      <w:r w:rsidR="00D334BC" w:rsidRPr="00D334BC">
        <w:rPr>
          <w:noProof/>
        </w:rPr>
        <w:t xml:space="preserve"> </w:t>
      </w:r>
    </w:p>
    <w:p w14:paraId="2EC1EEC1" w14:textId="38537030" w:rsidR="00B56745" w:rsidRDefault="00594E23" w:rsidP="00B56745">
      <w:r>
        <w:t xml:space="preserve">Dated </w:t>
      </w:r>
      <w:r w:rsidR="006D7136">
        <w:t>02</w:t>
      </w:r>
      <w:r>
        <w:t>/</w:t>
      </w:r>
      <w:r w:rsidR="006D7136">
        <w:t>02</w:t>
      </w:r>
      <w:r>
        <w:t>/</w:t>
      </w:r>
      <w:r w:rsidR="006D7136">
        <w:t>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8"/>
        <w:gridCol w:w="3102"/>
        <w:gridCol w:w="2568"/>
        <w:gridCol w:w="1676"/>
      </w:tblGrid>
      <w:tr w:rsidR="00FE6970" w14:paraId="565F011F" w14:textId="77777777" w:rsidTr="00E84EEF">
        <w:trPr>
          <w:trHeight w:val="2549"/>
        </w:trPr>
        <w:tc>
          <w:tcPr>
            <w:tcW w:w="4780" w:type="dxa"/>
            <w:gridSpan w:val="2"/>
          </w:tcPr>
          <w:p w14:paraId="60F13C2D" w14:textId="77777777" w:rsidR="00FE6970" w:rsidRDefault="00FE6970" w:rsidP="00B56745">
            <w:r>
              <w:t>The Seal of Unlisted Thoughts was affixed to this order in the presence of:</w:t>
            </w:r>
          </w:p>
        </w:tc>
        <w:tc>
          <w:tcPr>
            <w:tcW w:w="4244" w:type="dxa"/>
            <w:gridSpan w:val="2"/>
            <w:vAlign w:val="center"/>
          </w:tcPr>
          <w:p w14:paraId="219E70ED" w14:textId="2793DF58" w:rsidR="00FE6970" w:rsidRDefault="00D334BC" w:rsidP="00E84EEF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F593D5" wp14:editId="131A80BD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-6350</wp:posOffset>
                  </wp:positionV>
                  <wp:extent cx="1259840" cy="1259840"/>
                  <wp:effectExtent l="0" t="0" r="0" b="0"/>
                  <wp:wrapNone/>
                  <wp:docPr id="1122895654" name="Graphic 1" descr="Seal of Unlisted Though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95654" name="Graphic 1" descr="Seal of Unlisted Thoughts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E6970">
              <w:rPr>
                <w:noProof/>
              </w:rPr>
              <mc:AlternateContent>
                <mc:Choice Requires="wps">
                  <w:drawing>
                    <wp:inline distT="0" distB="0" distL="0" distR="0" wp14:anchorId="481987A0" wp14:editId="000F6F38">
                      <wp:extent cx="1260000" cy="1260000"/>
                      <wp:effectExtent l="0" t="0" r="16510" b="16510"/>
                      <wp:docPr id="7450097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BB1ACA" w14:textId="31563993" w:rsidR="00FE6970" w:rsidRPr="00FE6970" w:rsidRDefault="00FE6970" w:rsidP="00FE697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1987A0" id="Oval 1" o:spid="_x0000_s1026" style="width:99.2pt;height: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" filled="f" strokecolor="#000309 [484]" strokeweight="1pt">
                      <v:stroke joinstyle="miter"/>
                      <v:textbox>
                        <w:txbxContent>
                          <w:p w14:paraId="71BB1ACA" w14:textId="31563993" w:rsidR="00FE6970" w:rsidRPr="00FE6970" w:rsidRDefault="00FE6970" w:rsidP="00FE69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E84EEF" w14:paraId="2E696B31" w14:textId="77777777" w:rsidTr="00E84EEF">
        <w:tc>
          <w:tcPr>
            <w:tcW w:w="1678" w:type="dxa"/>
          </w:tcPr>
          <w:p w14:paraId="15BAF7FA" w14:textId="77777777" w:rsidR="00E84EEF" w:rsidRDefault="00E84EEF" w:rsidP="00B56745"/>
        </w:tc>
        <w:tc>
          <w:tcPr>
            <w:tcW w:w="3102" w:type="dxa"/>
          </w:tcPr>
          <w:p w14:paraId="40C7F302" w14:textId="669413EB" w:rsidR="00E84EEF" w:rsidRDefault="006D7136" w:rsidP="00B56745">
            <w:r>
              <w:t>William Luu</w:t>
            </w:r>
          </w:p>
        </w:tc>
        <w:tc>
          <w:tcPr>
            <w:tcW w:w="2568" w:type="dxa"/>
          </w:tcPr>
          <w:p w14:paraId="51C26E9D" w14:textId="09B1E149" w:rsidR="00E84EEF" w:rsidRDefault="00E84EEF" w:rsidP="00B56745"/>
        </w:tc>
        <w:tc>
          <w:tcPr>
            <w:tcW w:w="1676" w:type="dxa"/>
          </w:tcPr>
          <w:p w14:paraId="2B1A638A" w14:textId="4B982A19" w:rsidR="00E84EEF" w:rsidRDefault="00E84EEF" w:rsidP="00B56745"/>
        </w:tc>
      </w:tr>
      <w:tr w:rsidR="00E84EEF" w14:paraId="2B0E5E3A" w14:textId="77777777" w:rsidTr="00E84EEF">
        <w:tc>
          <w:tcPr>
            <w:tcW w:w="1678" w:type="dxa"/>
          </w:tcPr>
          <w:p w14:paraId="1D420A46" w14:textId="77777777" w:rsidR="00E84EEF" w:rsidRDefault="00E84EEF" w:rsidP="00B56745"/>
        </w:tc>
        <w:tc>
          <w:tcPr>
            <w:tcW w:w="3102" w:type="dxa"/>
          </w:tcPr>
          <w:p w14:paraId="0990E03F" w14:textId="784479BA" w:rsidR="00E84EEF" w:rsidRDefault="006D7136" w:rsidP="00B56745">
            <w:r>
              <w:t>Administrator-General</w:t>
            </w:r>
          </w:p>
        </w:tc>
        <w:tc>
          <w:tcPr>
            <w:tcW w:w="2568" w:type="dxa"/>
          </w:tcPr>
          <w:p w14:paraId="15F788F0" w14:textId="081C589B" w:rsidR="00E84EEF" w:rsidRDefault="00E84EEF" w:rsidP="00B56745"/>
        </w:tc>
        <w:tc>
          <w:tcPr>
            <w:tcW w:w="1676" w:type="dxa"/>
          </w:tcPr>
          <w:p w14:paraId="544D0D91" w14:textId="77777777" w:rsidR="00E84EEF" w:rsidRDefault="00E84EEF" w:rsidP="00B56745"/>
        </w:tc>
      </w:tr>
      <w:tr w:rsidR="00E84EEF" w14:paraId="7F52F057" w14:textId="77777777" w:rsidTr="00E84EEF">
        <w:tc>
          <w:tcPr>
            <w:tcW w:w="1678" w:type="dxa"/>
          </w:tcPr>
          <w:p w14:paraId="614195C9" w14:textId="77777777" w:rsidR="00E84EEF" w:rsidRDefault="00E84EEF" w:rsidP="00B56745"/>
        </w:tc>
        <w:tc>
          <w:tcPr>
            <w:tcW w:w="3102" w:type="dxa"/>
          </w:tcPr>
          <w:p w14:paraId="2C1C1B22" w14:textId="4E0386AA" w:rsidR="00E84EEF" w:rsidRDefault="00E84EEF" w:rsidP="00B56745"/>
        </w:tc>
        <w:tc>
          <w:tcPr>
            <w:tcW w:w="2568" w:type="dxa"/>
          </w:tcPr>
          <w:p w14:paraId="4D49BC65" w14:textId="7403BA00" w:rsidR="00E84EEF" w:rsidRDefault="00E84EEF" w:rsidP="00B56745"/>
        </w:tc>
        <w:tc>
          <w:tcPr>
            <w:tcW w:w="1676" w:type="dxa"/>
          </w:tcPr>
          <w:p w14:paraId="20CD4EC0" w14:textId="77777777" w:rsidR="00E84EEF" w:rsidRDefault="00E84EEF" w:rsidP="00B56745"/>
        </w:tc>
      </w:tr>
      <w:tr w:rsidR="00E84EEF" w14:paraId="212FEA59" w14:textId="77777777" w:rsidTr="00E84EEF">
        <w:tc>
          <w:tcPr>
            <w:tcW w:w="1678" w:type="dxa"/>
          </w:tcPr>
          <w:p w14:paraId="2BDB3C95" w14:textId="77777777" w:rsidR="00E84EEF" w:rsidRDefault="00E84EEF" w:rsidP="00B56745"/>
        </w:tc>
        <w:tc>
          <w:tcPr>
            <w:tcW w:w="3102" w:type="dxa"/>
          </w:tcPr>
          <w:p w14:paraId="14AFE717" w14:textId="7C05E868" w:rsidR="00E84EEF" w:rsidRDefault="00E84EEF" w:rsidP="00B56745"/>
        </w:tc>
        <w:tc>
          <w:tcPr>
            <w:tcW w:w="2568" w:type="dxa"/>
          </w:tcPr>
          <w:p w14:paraId="3B41115B" w14:textId="7851FA8D" w:rsidR="00E84EEF" w:rsidRDefault="00E84EEF" w:rsidP="00B56745"/>
        </w:tc>
        <w:tc>
          <w:tcPr>
            <w:tcW w:w="1676" w:type="dxa"/>
          </w:tcPr>
          <w:p w14:paraId="4A43AC25" w14:textId="77777777" w:rsidR="00E84EEF" w:rsidRDefault="00E84EEF" w:rsidP="00B56745"/>
        </w:tc>
      </w:tr>
    </w:tbl>
    <w:p w14:paraId="463E292E" w14:textId="77777777" w:rsidR="001C0499" w:rsidRDefault="001C0499" w:rsidP="001C0499"/>
    <w:p w14:paraId="59BEA32D" w14:textId="6B1641BF" w:rsidR="001C0499" w:rsidRPr="006C0FA5" w:rsidRDefault="001C0499" w:rsidP="001C0499">
      <w:r>
        <w:t xml:space="preserve">Approved on </w:t>
      </w:r>
      <w:r w:rsidR="006D7136">
        <w:t>02/02/2026</w:t>
      </w:r>
      <w:r>
        <w:t>.</w:t>
      </w:r>
    </w:p>
    <w:sectPr w:rsidR="001C0499" w:rsidRPr="006C0FA5" w:rsidSect="0056570F">
      <w:headerReference w:type="default" r:id="rId12"/>
      <w:footerReference w:type="default" r:id="rId13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98F8" w14:textId="77777777" w:rsidR="00983770" w:rsidRDefault="00983770" w:rsidP="00D5337A">
      <w:pPr>
        <w:spacing w:after="0" w:line="240" w:lineRule="auto"/>
      </w:pPr>
      <w:r>
        <w:separator/>
      </w:r>
    </w:p>
  </w:endnote>
  <w:endnote w:type="continuationSeparator" w:id="0">
    <w:p w14:paraId="2FDF4C95" w14:textId="77777777" w:rsidR="00983770" w:rsidRDefault="00983770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5F4528AF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6336ABF0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436EF8B8" w14:textId="02F11741" w:rsidR="007B2E93" w:rsidRPr="00F97EAC" w:rsidRDefault="00000000" w:rsidP="007B2E93">
          <w:pPr>
            <w:pStyle w:val="NoSpacing"/>
            <w:rPr>
              <w:i/>
              <w:iCs/>
            </w:rPr>
          </w:pPr>
          <w:sdt>
            <w:sdtPr>
              <w:rPr>
                <w:i/>
                <w:iCs/>
              </w:rPr>
              <w:alias w:val="Title"/>
              <w:tag w:val=""/>
              <w:id w:val="786621876"/>
              <w:placeholder>
                <w:docPart w:val="32A2C913A51148B096A94D5024CCD22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A231C">
                <w:rPr>
                  <w:i/>
                  <w:iCs/>
                </w:rPr>
                <w:t>Appointment Order—Unlisted Printer</w:t>
              </w:r>
            </w:sdtContent>
          </w:sdt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13487F37" w14:textId="77777777" w:rsidR="007B2E93" w:rsidRDefault="00000000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</w:tbl>
  <w:p w14:paraId="7B36BB41" w14:textId="77777777" w:rsidR="008F4EAE" w:rsidRPr="007B2E93" w:rsidRDefault="008F4EAE" w:rsidP="007B2E93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FE12" w14:textId="77777777" w:rsidR="00983770" w:rsidRDefault="00983770" w:rsidP="00D5337A">
      <w:pPr>
        <w:spacing w:after="0" w:line="240" w:lineRule="auto"/>
      </w:pPr>
      <w:r>
        <w:separator/>
      </w:r>
    </w:p>
  </w:footnote>
  <w:footnote w:type="continuationSeparator" w:id="0">
    <w:p w14:paraId="605A7D7B" w14:textId="77777777" w:rsidR="00983770" w:rsidRDefault="00983770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232DD9B8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54A398E8" w14:textId="77777777" w:rsidR="007B2E93" w:rsidRDefault="007B2E93" w:rsidP="007B2E93">
          <w:pPr>
            <w:pStyle w:val="NoSpacing"/>
          </w:pPr>
        </w:p>
      </w:tc>
    </w:tr>
  </w:tbl>
  <w:p w14:paraId="31062EBA" w14:textId="77777777" w:rsidR="00D5337A" w:rsidRDefault="00D5337A" w:rsidP="007B2E93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840"/>
    <w:multiLevelType w:val="hybridMultilevel"/>
    <w:tmpl w:val="8CF885BC"/>
    <w:lvl w:ilvl="0" w:tplc="EEDE58C8">
      <w:start w:val="1"/>
      <w:numFmt w:val="decimal"/>
      <w:pStyle w:val="Heading3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4907325">
    <w:abstractNumId w:val="8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1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0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9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8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1C"/>
    <w:rsid w:val="0000219B"/>
    <w:rsid w:val="0000377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F4"/>
    <w:rsid w:val="000A479A"/>
    <w:rsid w:val="000A4FBD"/>
    <w:rsid w:val="000A6695"/>
    <w:rsid w:val="000A78A1"/>
    <w:rsid w:val="000A7E1B"/>
    <w:rsid w:val="000B0ED8"/>
    <w:rsid w:val="000B20DA"/>
    <w:rsid w:val="000B32E0"/>
    <w:rsid w:val="000B45C4"/>
    <w:rsid w:val="000C2430"/>
    <w:rsid w:val="000C77B4"/>
    <w:rsid w:val="000C7D4D"/>
    <w:rsid w:val="000D402E"/>
    <w:rsid w:val="000D4F6E"/>
    <w:rsid w:val="000D66A0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214C8"/>
    <w:rsid w:val="00122FB2"/>
    <w:rsid w:val="0012334C"/>
    <w:rsid w:val="00126B6C"/>
    <w:rsid w:val="00127C6B"/>
    <w:rsid w:val="0014169F"/>
    <w:rsid w:val="00143B4A"/>
    <w:rsid w:val="001449D9"/>
    <w:rsid w:val="00145175"/>
    <w:rsid w:val="001567B5"/>
    <w:rsid w:val="00157213"/>
    <w:rsid w:val="001635F6"/>
    <w:rsid w:val="001650B9"/>
    <w:rsid w:val="00172507"/>
    <w:rsid w:val="001730DD"/>
    <w:rsid w:val="00175857"/>
    <w:rsid w:val="00177741"/>
    <w:rsid w:val="00183478"/>
    <w:rsid w:val="001838D7"/>
    <w:rsid w:val="001874BA"/>
    <w:rsid w:val="00190ADA"/>
    <w:rsid w:val="001949AF"/>
    <w:rsid w:val="00196503"/>
    <w:rsid w:val="00197A03"/>
    <w:rsid w:val="001A231C"/>
    <w:rsid w:val="001A2396"/>
    <w:rsid w:val="001A44A1"/>
    <w:rsid w:val="001A5297"/>
    <w:rsid w:val="001B0877"/>
    <w:rsid w:val="001B4485"/>
    <w:rsid w:val="001B4930"/>
    <w:rsid w:val="001B5F33"/>
    <w:rsid w:val="001B68A4"/>
    <w:rsid w:val="001B705E"/>
    <w:rsid w:val="001C0499"/>
    <w:rsid w:val="001C20A9"/>
    <w:rsid w:val="001C3588"/>
    <w:rsid w:val="001C460E"/>
    <w:rsid w:val="001C4924"/>
    <w:rsid w:val="001C725E"/>
    <w:rsid w:val="001D1236"/>
    <w:rsid w:val="001D2E50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1C9D"/>
    <w:rsid w:val="0021550F"/>
    <w:rsid w:val="00216BB8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3FFE"/>
    <w:rsid w:val="002658FD"/>
    <w:rsid w:val="00271E7F"/>
    <w:rsid w:val="00276659"/>
    <w:rsid w:val="002776E0"/>
    <w:rsid w:val="00281060"/>
    <w:rsid w:val="00281369"/>
    <w:rsid w:val="00281D03"/>
    <w:rsid w:val="0028628A"/>
    <w:rsid w:val="00293B96"/>
    <w:rsid w:val="00293BAF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2442"/>
    <w:rsid w:val="002C3959"/>
    <w:rsid w:val="002C42A9"/>
    <w:rsid w:val="002C4E44"/>
    <w:rsid w:val="002C548A"/>
    <w:rsid w:val="002C70F1"/>
    <w:rsid w:val="002D09B5"/>
    <w:rsid w:val="002D1AFF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D59"/>
    <w:rsid w:val="0030348B"/>
    <w:rsid w:val="00303615"/>
    <w:rsid w:val="00304785"/>
    <w:rsid w:val="00306804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407E2"/>
    <w:rsid w:val="00441071"/>
    <w:rsid w:val="00443B57"/>
    <w:rsid w:val="00443FC5"/>
    <w:rsid w:val="004442B5"/>
    <w:rsid w:val="00444F3B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5089"/>
    <w:rsid w:val="004C717E"/>
    <w:rsid w:val="004D0369"/>
    <w:rsid w:val="004D098C"/>
    <w:rsid w:val="004E06FD"/>
    <w:rsid w:val="004E2DF6"/>
    <w:rsid w:val="004E46E9"/>
    <w:rsid w:val="004E65C0"/>
    <w:rsid w:val="004F21E9"/>
    <w:rsid w:val="004F5811"/>
    <w:rsid w:val="00500D1B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4E23"/>
    <w:rsid w:val="00595B0A"/>
    <w:rsid w:val="0059680A"/>
    <w:rsid w:val="005A0682"/>
    <w:rsid w:val="005A2B17"/>
    <w:rsid w:val="005A6108"/>
    <w:rsid w:val="005B298A"/>
    <w:rsid w:val="005B4E0D"/>
    <w:rsid w:val="005B7E6C"/>
    <w:rsid w:val="005C723F"/>
    <w:rsid w:val="005C7A01"/>
    <w:rsid w:val="005D2594"/>
    <w:rsid w:val="005D3747"/>
    <w:rsid w:val="005D431E"/>
    <w:rsid w:val="005D7696"/>
    <w:rsid w:val="005D7E8D"/>
    <w:rsid w:val="005E08C9"/>
    <w:rsid w:val="005E1D72"/>
    <w:rsid w:val="005F562D"/>
    <w:rsid w:val="005F5C73"/>
    <w:rsid w:val="005F5E7B"/>
    <w:rsid w:val="005F6C3D"/>
    <w:rsid w:val="00601207"/>
    <w:rsid w:val="00602965"/>
    <w:rsid w:val="00602A3C"/>
    <w:rsid w:val="00603CA3"/>
    <w:rsid w:val="00611879"/>
    <w:rsid w:val="00611BA9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4218"/>
    <w:rsid w:val="00675577"/>
    <w:rsid w:val="0067692A"/>
    <w:rsid w:val="00676D00"/>
    <w:rsid w:val="0067704C"/>
    <w:rsid w:val="00677A52"/>
    <w:rsid w:val="006835FE"/>
    <w:rsid w:val="00685A6A"/>
    <w:rsid w:val="00685C11"/>
    <w:rsid w:val="00687896"/>
    <w:rsid w:val="006908CA"/>
    <w:rsid w:val="00696312"/>
    <w:rsid w:val="00696456"/>
    <w:rsid w:val="00697C86"/>
    <w:rsid w:val="006A03A4"/>
    <w:rsid w:val="006A15E8"/>
    <w:rsid w:val="006A220B"/>
    <w:rsid w:val="006A3215"/>
    <w:rsid w:val="006A5455"/>
    <w:rsid w:val="006A75AA"/>
    <w:rsid w:val="006B36C8"/>
    <w:rsid w:val="006B40F1"/>
    <w:rsid w:val="006B647A"/>
    <w:rsid w:val="006C0FA5"/>
    <w:rsid w:val="006C238C"/>
    <w:rsid w:val="006C38A5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D7136"/>
    <w:rsid w:val="006E04D1"/>
    <w:rsid w:val="006E4EB0"/>
    <w:rsid w:val="006F23F3"/>
    <w:rsid w:val="006F4E0D"/>
    <w:rsid w:val="006F7342"/>
    <w:rsid w:val="007014EC"/>
    <w:rsid w:val="00704D5E"/>
    <w:rsid w:val="00717804"/>
    <w:rsid w:val="00722452"/>
    <w:rsid w:val="00726C63"/>
    <w:rsid w:val="00731AE7"/>
    <w:rsid w:val="00733B97"/>
    <w:rsid w:val="00733D1B"/>
    <w:rsid w:val="007344E0"/>
    <w:rsid w:val="00741DE0"/>
    <w:rsid w:val="0075058A"/>
    <w:rsid w:val="00753B36"/>
    <w:rsid w:val="0076196C"/>
    <w:rsid w:val="007629DD"/>
    <w:rsid w:val="00762EA7"/>
    <w:rsid w:val="00764DB6"/>
    <w:rsid w:val="0077302D"/>
    <w:rsid w:val="00777892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714A"/>
    <w:rsid w:val="007D3CA7"/>
    <w:rsid w:val="007D49FC"/>
    <w:rsid w:val="007E5325"/>
    <w:rsid w:val="007E6CA7"/>
    <w:rsid w:val="007F08B1"/>
    <w:rsid w:val="007F0B01"/>
    <w:rsid w:val="007F1462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711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261D5"/>
    <w:rsid w:val="00927F8D"/>
    <w:rsid w:val="00931C07"/>
    <w:rsid w:val="00932297"/>
    <w:rsid w:val="0094085E"/>
    <w:rsid w:val="00946501"/>
    <w:rsid w:val="00947DBC"/>
    <w:rsid w:val="00952176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3770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E1218"/>
    <w:rsid w:val="009E3B5F"/>
    <w:rsid w:val="009E77AC"/>
    <w:rsid w:val="009F4787"/>
    <w:rsid w:val="00A02165"/>
    <w:rsid w:val="00A04A2C"/>
    <w:rsid w:val="00A050C1"/>
    <w:rsid w:val="00A05FEE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60B5"/>
    <w:rsid w:val="00A66DF2"/>
    <w:rsid w:val="00A716EF"/>
    <w:rsid w:val="00A72789"/>
    <w:rsid w:val="00A743AB"/>
    <w:rsid w:val="00A75917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4FF"/>
    <w:rsid w:val="00AB5E48"/>
    <w:rsid w:val="00AC0B53"/>
    <w:rsid w:val="00AC28CC"/>
    <w:rsid w:val="00AC3B92"/>
    <w:rsid w:val="00AC4954"/>
    <w:rsid w:val="00AC4F28"/>
    <w:rsid w:val="00AD01B5"/>
    <w:rsid w:val="00AD1473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BB2"/>
    <w:rsid w:val="00B111C6"/>
    <w:rsid w:val="00B124D3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E15"/>
    <w:rsid w:val="00B420F5"/>
    <w:rsid w:val="00B42990"/>
    <w:rsid w:val="00B42B78"/>
    <w:rsid w:val="00B43F8D"/>
    <w:rsid w:val="00B522EC"/>
    <w:rsid w:val="00B53EFB"/>
    <w:rsid w:val="00B53F0A"/>
    <w:rsid w:val="00B54EEA"/>
    <w:rsid w:val="00B5653D"/>
    <w:rsid w:val="00B56745"/>
    <w:rsid w:val="00B61241"/>
    <w:rsid w:val="00B61FD8"/>
    <w:rsid w:val="00B70B9C"/>
    <w:rsid w:val="00B711B6"/>
    <w:rsid w:val="00B713A8"/>
    <w:rsid w:val="00B72D18"/>
    <w:rsid w:val="00B762D1"/>
    <w:rsid w:val="00B81DCE"/>
    <w:rsid w:val="00B8393D"/>
    <w:rsid w:val="00B90946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5B78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21EB"/>
    <w:rsid w:val="00C456BB"/>
    <w:rsid w:val="00C469D5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2AE2"/>
    <w:rsid w:val="00CE6FCD"/>
    <w:rsid w:val="00CF0445"/>
    <w:rsid w:val="00D05C18"/>
    <w:rsid w:val="00D066DC"/>
    <w:rsid w:val="00D06783"/>
    <w:rsid w:val="00D140C1"/>
    <w:rsid w:val="00D17752"/>
    <w:rsid w:val="00D223DD"/>
    <w:rsid w:val="00D24C04"/>
    <w:rsid w:val="00D334BC"/>
    <w:rsid w:val="00D349D7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85C1F"/>
    <w:rsid w:val="00D90CF4"/>
    <w:rsid w:val="00D92601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7DA3"/>
    <w:rsid w:val="00E24788"/>
    <w:rsid w:val="00E25479"/>
    <w:rsid w:val="00E2730C"/>
    <w:rsid w:val="00E30512"/>
    <w:rsid w:val="00E3478D"/>
    <w:rsid w:val="00E36393"/>
    <w:rsid w:val="00E3684A"/>
    <w:rsid w:val="00E36B3E"/>
    <w:rsid w:val="00E40E16"/>
    <w:rsid w:val="00E41344"/>
    <w:rsid w:val="00E41B65"/>
    <w:rsid w:val="00E445A1"/>
    <w:rsid w:val="00E52F70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84DC4"/>
    <w:rsid w:val="00E84EEF"/>
    <w:rsid w:val="00E915D3"/>
    <w:rsid w:val="00EA2517"/>
    <w:rsid w:val="00EA2677"/>
    <w:rsid w:val="00EA450E"/>
    <w:rsid w:val="00EA47FF"/>
    <w:rsid w:val="00EA7247"/>
    <w:rsid w:val="00EB3319"/>
    <w:rsid w:val="00EB5BBD"/>
    <w:rsid w:val="00EB66A8"/>
    <w:rsid w:val="00EB7449"/>
    <w:rsid w:val="00EC3D9E"/>
    <w:rsid w:val="00EC41C4"/>
    <w:rsid w:val="00EC45DF"/>
    <w:rsid w:val="00ED03AE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504B"/>
    <w:rsid w:val="00FC530E"/>
    <w:rsid w:val="00FC698C"/>
    <w:rsid w:val="00FC6B4A"/>
    <w:rsid w:val="00FD1293"/>
    <w:rsid w:val="00FD203E"/>
    <w:rsid w:val="00FD4F98"/>
    <w:rsid w:val="00FD6C45"/>
    <w:rsid w:val="00FD7A87"/>
    <w:rsid w:val="00FE11C3"/>
    <w:rsid w:val="00FE1C3D"/>
    <w:rsid w:val="00FE200C"/>
    <w:rsid w:val="00FE38E1"/>
    <w:rsid w:val="00FE5605"/>
    <w:rsid w:val="00FE6970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08BCA"/>
  <w15:chartTrackingRefBased/>
  <w15:docId w15:val="{F3328CCF-99F9-4197-AFF2-6FACB671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7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99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C0499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99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1C049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Division">
    <w:name w:val="Division"/>
    <w:basedOn w:val="Heading3"/>
    <w:link w:val="Division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DivisionChar">
    <w:name w:val="Division Char"/>
    <w:basedOn w:val="Heading3Char"/>
    <w:link w:val="Division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eHu\OneDrive\Archive\Documents\Unlisted%20Thoughts%20Appointment%20Order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ABC68749A3471DBACAA57121B82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65C3C-C074-4607-9190-69017EE0BCFF}"/>
      </w:docPartPr>
      <w:docPartBody>
        <w:p w:rsidR="00961924" w:rsidRDefault="00961924">
          <w:pPr>
            <w:pStyle w:val="9EABC68749A3471DBACAA57121B822B5"/>
          </w:pPr>
          <w:r w:rsidRPr="00E17B1C">
            <w:rPr>
              <w:rStyle w:val="PlaceholderText"/>
            </w:rPr>
            <w:t>[Title]</w:t>
          </w:r>
        </w:p>
      </w:docPartBody>
    </w:docPart>
    <w:docPart>
      <w:docPartPr>
        <w:name w:val="32A2C913A51148B096A94D5024CC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3DBDE-C325-420D-A414-D7C20905D74E}"/>
      </w:docPartPr>
      <w:docPartBody>
        <w:p w:rsidR="00961924" w:rsidRDefault="00961924">
          <w:pPr>
            <w:pStyle w:val="32A2C913A51148B096A94D5024CCD229"/>
          </w:pPr>
          <w:r w:rsidRPr="00535B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24"/>
    <w:rsid w:val="000D66A0"/>
    <w:rsid w:val="005A73B5"/>
    <w:rsid w:val="008E4711"/>
    <w:rsid w:val="00961924"/>
    <w:rsid w:val="009F4787"/>
    <w:rsid w:val="00BF5B78"/>
    <w:rsid w:val="00EC0CA1"/>
    <w:rsid w:val="00F1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9EABC68749A3471DBACAA57121B822B5">
    <w:name w:val="9EABC68749A3471DBACAA57121B822B5"/>
  </w:style>
  <w:style w:type="paragraph" w:customStyle="1" w:styleId="32A2C913A51148B096A94D5024CCD229">
    <w:name w:val="32A2C913A51148B096A94D5024CCD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Unlisted Thoughts Appointment Order Template.dotx</Template>
  <TotalTime>25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By-Law Name By-Law 20XX</vt:lpstr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Order—Unlisted Printer</dc:title>
  <dc:subject/>
  <dc:creator>William Luu</dc:creator>
  <cp:keywords/>
  <dc:description/>
  <cp:lastModifiedBy>William Luu</cp:lastModifiedBy>
  <cp:revision>7</cp:revision>
  <cp:lastPrinted>2025-09-02T10:43:00Z</cp:lastPrinted>
  <dcterms:created xsi:type="dcterms:W3CDTF">2026-02-01T05:23:00Z</dcterms:created>
  <dcterms:modified xsi:type="dcterms:W3CDTF">2026-02-09T12:24:00Z</dcterms:modified>
</cp:coreProperties>
</file>