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9E1E" w14:textId="77777777" w:rsidR="00AA1E6E" w:rsidRDefault="00AA1E6E" w:rsidP="00AA1E6E"/>
    <w:p w14:paraId="187E9F7F" w14:textId="77777777" w:rsidR="00AA1E6E" w:rsidRDefault="00AA1E6E" w:rsidP="00AA1E6E"/>
    <w:p w14:paraId="4CB98043" w14:textId="77777777" w:rsidR="00D5337A" w:rsidRDefault="00D5337A" w:rsidP="00D5337A">
      <w:r>
        <w:rPr>
          <w:noProof/>
        </w:rPr>
        <w:drawing>
          <wp:inline distT="0" distB="0" distL="0" distR="0" wp14:anchorId="7CC3FA9E" wp14:editId="1F2632F6">
            <wp:extent cx="1308313" cy="1800000"/>
            <wp:effectExtent l="0" t="0" r="6350" b="0"/>
            <wp:docPr id="1263697219" name="Graphic 1" descr="The coat of arms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9" name="Graphic 1" descr="The coat of arms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5BDE" w14:textId="77777777" w:rsidR="00340AF7" w:rsidRDefault="00340AF7" w:rsidP="00D5337A"/>
    <w:sdt>
      <w:sdtPr>
        <w:rPr>
          <w:rStyle w:val="TitleChar"/>
        </w:rPr>
        <w:alias w:val="Title"/>
        <w:tag w:val=""/>
        <w:id w:val="-1401832266"/>
        <w:placeholder>
          <w:docPart w:val="A11BBCC5F3D0462FB61F00EC9B2101D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TitleChar"/>
        </w:rPr>
      </w:sdtEndPr>
      <w:sdtContent>
        <w:p w14:paraId="0822F8BE" w14:textId="4271E38B" w:rsidR="00340AF7" w:rsidRDefault="001C0499" w:rsidP="001C0499">
          <w:pPr>
            <w:pStyle w:val="Footer"/>
            <w:rPr>
              <w:rStyle w:val="TitleChar"/>
            </w:rPr>
          </w:pPr>
          <w:r w:rsidRPr="001C0499">
            <w:rPr>
              <w:rStyle w:val="TitleChar"/>
            </w:rPr>
            <w:t xml:space="preserve">Appointment </w:t>
          </w:r>
          <w:r w:rsidR="00E84EEF" w:rsidRPr="001C0499">
            <w:rPr>
              <w:rStyle w:val="TitleChar"/>
            </w:rPr>
            <w:t>Order</w:t>
          </w:r>
          <w:r w:rsidRPr="001C0499">
            <w:rPr>
              <w:rStyle w:val="TitleChar"/>
            </w:rPr>
            <w:t>—</w:t>
          </w:r>
          <w:r w:rsidR="00614330">
            <w:rPr>
              <w:rStyle w:val="TitleChar"/>
            </w:rPr>
            <w:t>Authorised persons to affix seal</w:t>
          </w:r>
        </w:p>
      </w:sdtContent>
    </w:sdt>
    <w:p w14:paraId="40AD4121" w14:textId="77777777" w:rsidR="001C0499" w:rsidRPr="001C0499" w:rsidRDefault="001C0499" w:rsidP="001C0499">
      <w:pPr>
        <w:pStyle w:val="BodyText"/>
        <w:numPr>
          <w:ilvl w:val="0"/>
          <w:numId w:val="0"/>
        </w:numPr>
        <w:rPr>
          <w:rStyle w:val="TitleChar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1A859FE" w14:textId="0C8A6D6C" w:rsidR="001C0499" w:rsidRPr="001C0499" w:rsidRDefault="00614330" w:rsidP="001C0499">
      <w:pPr>
        <w:pStyle w:val="Subtitle"/>
        <w:pBdr>
          <w:bottom w:val="single" w:sz="18" w:space="1" w:color="auto"/>
        </w:pBd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</w:pPr>
      <w: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  <w:t>Unlisted Thoughts Constitution</w:t>
      </w:r>
    </w:p>
    <w:p w14:paraId="3D9F9F19" w14:textId="367D9E62" w:rsidR="00614330" w:rsidRDefault="001C0499" w:rsidP="00E84EEF">
      <w:r>
        <w:t xml:space="preserve">The Board, acting under </w:t>
      </w:r>
      <w:r w:rsidR="00614330">
        <w:t>clause 7(3)</w:t>
      </w:r>
      <w:r>
        <w:t xml:space="preserve"> of the </w:t>
      </w:r>
      <w:r w:rsidR="00614330">
        <w:t>Constitution</w:t>
      </w:r>
      <w:r>
        <w:t xml:space="preserve">, </w:t>
      </w:r>
      <w:r w:rsidR="00614330">
        <w:t>authorise any persons holding office as—</w:t>
      </w:r>
    </w:p>
    <w:p w14:paraId="2CE65493" w14:textId="7FFD2CB2" w:rsidR="00614330" w:rsidRDefault="00614330" w:rsidP="00614330">
      <w:pPr>
        <w:ind w:left="720"/>
      </w:pPr>
      <w:r>
        <w:t>Chairman-General</w:t>
      </w:r>
    </w:p>
    <w:p w14:paraId="15F32EF4" w14:textId="6D1C4981" w:rsidR="00614330" w:rsidRDefault="00614330" w:rsidP="00614330">
      <w:pPr>
        <w:ind w:left="720"/>
      </w:pPr>
      <w:r>
        <w:t>Vice-Chairman-General</w:t>
      </w:r>
    </w:p>
    <w:p w14:paraId="442DCB07" w14:textId="5E7BBA00" w:rsidR="00614330" w:rsidRDefault="00614330" w:rsidP="00614330">
      <w:pPr>
        <w:ind w:left="720"/>
      </w:pPr>
      <w:r>
        <w:t>Administrator-General</w:t>
      </w:r>
    </w:p>
    <w:p w14:paraId="4291384B" w14:textId="400D18AB" w:rsidR="00340AF7" w:rsidRPr="001C0499" w:rsidRDefault="001C0499" w:rsidP="00E84EEF">
      <w:r>
        <w:t xml:space="preserve"> </w:t>
      </w:r>
      <w:r w:rsidR="00614330">
        <w:t xml:space="preserve">to affix the seal to a document </w:t>
      </w:r>
      <w:r>
        <w:t xml:space="preserve">commencing on </w:t>
      </w:r>
      <w:r w:rsidR="00614330">
        <w:t>1 March 2026.</w:t>
      </w:r>
    </w:p>
    <w:p w14:paraId="582978F9" w14:textId="77777777" w:rsidR="00B56745" w:rsidRDefault="00594E23" w:rsidP="00B56745">
      <w:r>
        <w:t xml:space="preserve">Dated </w:t>
      </w:r>
      <w:sdt>
        <w:sdtPr>
          <w:alias w:val="Date"/>
          <w:tag w:val="Date"/>
          <w:id w:val="1271660413"/>
          <w:placeholder>
            <w:docPart w:val="713D39BCA8E94D67B26C17CD0BFAD53F"/>
          </w:placeholder>
          <w:temporary/>
        </w:sdtPr>
        <w:sdtEndPr/>
        <w:sdtContent>
          <w:r>
            <w:t>DD/MM/YYYY</w:t>
          </w:r>
        </w:sdtContent>
      </w:sdt>
    </w:p>
    <w:tbl>
      <w:tblPr>
        <w:tblW w:w="0" w:type="auto"/>
        <w:tblLook w:val="04A0" w:firstRow="1" w:lastRow="0" w:firstColumn="1" w:lastColumn="0" w:noHBand="0" w:noVBand="1"/>
      </w:tblPr>
      <w:tblGrid>
        <w:gridCol w:w="1678"/>
        <w:gridCol w:w="3102"/>
        <w:gridCol w:w="2568"/>
        <w:gridCol w:w="1676"/>
      </w:tblGrid>
      <w:tr w:rsidR="00FE6970" w14:paraId="3840F1CC" w14:textId="77777777" w:rsidTr="00E84EEF">
        <w:trPr>
          <w:trHeight w:val="2549"/>
        </w:trPr>
        <w:tc>
          <w:tcPr>
            <w:tcW w:w="4780" w:type="dxa"/>
            <w:gridSpan w:val="2"/>
          </w:tcPr>
          <w:p w14:paraId="4A12DF98" w14:textId="77777777" w:rsidR="00FE6970" w:rsidRDefault="00FE6970" w:rsidP="00B56745">
            <w:r>
              <w:t>The Seal of Unlisted Thoughts was affixed to this order in the presence of:</w:t>
            </w:r>
          </w:p>
        </w:tc>
        <w:tc>
          <w:tcPr>
            <w:tcW w:w="4244" w:type="dxa"/>
            <w:gridSpan w:val="2"/>
            <w:vAlign w:val="center"/>
          </w:tcPr>
          <w:p w14:paraId="51189CB7" w14:textId="77777777" w:rsidR="00FE6970" w:rsidRDefault="00FE6970" w:rsidP="00E84EEF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81987A0" wp14:editId="5ABFB0A3">
                      <wp:extent cx="1260000" cy="1260000"/>
                      <wp:effectExtent l="0" t="0" r="16510" b="16510"/>
                      <wp:docPr id="7450097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A9CF6C" w14:textId="77777777" w:rsidR="00FE6970" w:rsidRPr="00FE6970" w:rsidRDefault="00FE6970" w:rsidP="00FE697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1987A0" id="Oval 1" o:spid="_x0000_s1026" style="width:99.2pt;height: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" filled="f" strokecolor="#000309 [484]" strokeweight="1pt">
                      <v:stroke joinstyle="miter"/>
                      <v:textbox>
                        <w:txbxContent>
                          <w:p w14:paraId="67A9CF6C" w14:textId="77777777" w:rsidR="00FE6970" w:rsidRPr="00FE6970" w:rsidRDefault="00FE6970" w:rsidP="00FE69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E84EEF" w14:paraId="2E60AE93" w14:textId="77777777" w:rsidTr="00E84EEF">
        <w:tc>
          <w:tcPr>
            <w:tcW w:w="1678" w:type="dxa"/>
          </w:tcPr>
          <w:p w14:paraId="2E88E65E" w14:textId="77777777" w:rsidR="00E84EEF" w:rsidRDefault="00E84EEF" w:rsidP="00B56745"/>
        </w:tc>
        <w:tc>
          <w:tcPr>
            <w:tcW w:w="3102" w:type="dxa"/>
          </w:tcPr>
          <w:p w14:paraId="54FA7405" w14:textId="77777777" w:rsidR="00E84EEF" w:rsidRDefault="00E84EEF" w:rsidP="00B56745">
            <w:r>
              <w:t>Name 1</w:t>
            </w:r>
          </w:p>
        </w:tc>
        <w:tc>
          <w:tcPr>
            <w:tcW w:w="2568" w:type="dxa"/>
          </w:tcPr>
          <w:p w14:paraId="2741D5C9" w14:textId="77777777" w:rsidR="00E84EEF" w:rsidRDefault="00E84EEF" w:rsidP="00B56745">
            <w:r>
              <w:t>Name 2</w:t>
            </w:r>
          </w:p>
        </w:tc>
        <w:tc>
          <w:tcPr>
            <w:tcW w:w="1676" w:type="dxa"/>
          </w:tcPr>
          <w:p w14:paraId="23B33E10" w14:textId="77777777" w:rsidR="00E84EEF" w:rsidRDefault="00E84EEF" w:rsidP="00B56745"/>
        </w:tc>
      </w:tr>
      <w:tr w:rsidR="00E84EEF" w14:paraId="0193156E" w14:textId="77777777" w:rsidTr="00E84EEF">
        <w:tc>
          <w:tcPr>
            <w:tcW w:w="1678" w:type="dxa"/>
          </w:tcPr>
          <w:p w14:paraId="4E16112C" w14:textId="77777777" w:rsidR="00E84EEF" w:rsidRDefault="00E84EEF" w:rsidP="00B56745"/>
        </w:tc>
        <w:tc>
          <w:tcPr>
            <w:tcW w:w="3102" w:type="dxa"/>
          </w:tcPr>
          <w:p w14:paraId="3F9DA1AC" w14:textId="77777777" w:rsidR="00E84EEF" w:rsidRDefault="00E84EEF" w:rsidP="00B56745">
            <w:r>
              <w:t>Position 1</w:t>
            </w:r>
          </w:p>
        </w:tc>
        <w:tc>
          <w:tcPr>
            <w:tcW w:w="2568" w:type="dxa"/>
          </w:tcPr>
          <w:p w14:paraId="1D50116A" w14:textId="77777777" w:rsidR="00E84EEF" w:rsidRDefault="00E84EEF" w:rsidP="00B56745">
            <w:r>
              <w:t>Position 2</w:t>
            </w:r>
          </w:p>
        </w:tc>
        <w:tc>
          <w:tcPr>
            <w:tcW w:w="1676" w:type="dxa"/>
          </w:tcPr>
          <w:p w14:paraId="23B8BF64" w14:textId="77777777" w:rsidR="00E84EEF" w:rsidRDefault="00E84EEF" w:rsidP="00B56745"/>
        </w:tc>
      </w:tr>
      <w:tr w:rsidR="00E84EEF" w14:paraId="6C1A414B" w14:textId="77777777" w:rsidTr="00E84EEF">
        <w:tc>
          <w:tcPr>
            <w:tcW w:w="1678" w:type="dxa"/>
          </w:tcPr>
          <w:p w14:paraId="02A9D5FC" w14:textId="77777777" w:rsidR="00E84EEF" w:rsidRDefault="00E84EEF" w:rsidP="00B56745"/>
        </w:tc>
        <w:tc>
          <w:tcPr>
            <w:tcW w:w="3102" w:type="dxa"/>
          </w:tcPr>
          <w:p w14:paraId="4882E0CA" w14:textId="77777777" w:rsidR="00E84EEF" w:rsidRDefault="00E84EEF" w:rsidP="00B56745">
            <w:r>
              <w:t>Name 3</w:t>
            </w:r>
          </w:p>
        </w:tc>
        <w:tc>
          <w:tcPr>
            <w:tcW w:w="2568" w:type="dxa"/>
          </w:tcPr>
          <w:p w14:paraId="5FF68C38" w14:textId="77777777" w:rsidR="00E84EEF" w:rsidRDefault="00E84EEF" w:rsidP="00B56745">
            <w:r>
              <w:t>Name 4</w:t>
            </w:r>
          </w:p>
        </w:tc>
        <w:tc>
          <w:tcPr>
            <w:tcW w:w="1676" w:type="dxa"/>
          </w:tcPr>
          <w:p w14:paraId="106E21FB" w14:textId="77777777" w:rsidR="00E84EEF" w:rsidRDefault="00E84EEF" w:rsidP="00B56745"/>
        </w:tc>
      </w:tr>
      <w:tr w:rsidR="00E84EEF" w14:paraId="4DFF271A" w14:textId="77777777" w:rsidTr="00E84EEF">
        <w:tc>
          <w:tcPr>
            <w:tcW w:w="1678" w:type="dxa"/>
          </w:tcPr>
          <w:p w14:paraId="4647D368" w14:textId="77777777" w:rsidR="00E84EEF" w:rsidRDefault="00E84EEF" w:rsidP="00B56745"/>
        </w:tc>
        <w:tc>
          <w:tcPr>
            <w:tcW w:w="3102" w:type="dxa"/>
          </w:tcPr>
          <w:p w14:paraId="4C860BAE" w14:textId="77777777" w:rsidR="00E84EEF" w:rsidRDefault="00E84EEF" w:rsidP="00B56745">
            <w:r>
              <w:t>Position 3</w:t>
            </w:r>
          </w:p>
        </w:tc>
        <w:tc>
          <w:tcPr>
            <w:tcW w:w="2568" w:type="dxa"/>
          </w:tcPr>
          <w:p w14:paraId="4D7AF651" w14:textId="77777777" w:rsidR="00E84EEF" w:rsidRDefault="00E84EEF" w:rsidP="00B56745">
            <w:r>
              <w:t>Position 4</w:t>
            </w:r>
          </w:p>
        </w:tc>
        <w:tc>
          <w:tcPr>
            <w:tcW w:w="1676" w:type="dxa"/>
          </w:tcPr>
          <w:p w14:paraId="01484EAE" w14:textId="77777777" w:rsidR="00E84EEF" w:rsidRDefault="00E84EEF" w:rsidP="00B56745"/>
        </w:tc>
      </w:tr>
    </w:tbl>
    <w:p w14:paraId="508BEBA2" w14:textId="77777777" w:rsidR="001C0499" w:rsidRDefault="001C0499" w:rsidP="001C0499"/>
    <w:p w14:paraId="22DB8D54" w14:textId="77777777" w:rsidR="001C0499" w:rsidRPr="006C0FA5" w:rsidRDefault="001C0499" w:rsidP="001C0499">
      <w:r>
        <w:t>Approved on DD/MMM/YYYY.</w:t>
      </w:r>
    </w:p>
    <w:sectPr w:rsidR="001C0499" w:rsidRPr="006C0FA5" w:rsidSect="0056570F">
      <w:headerReference w:type="default" r:id="rId10"/>
      <w:footerReference w:type="default" r:id="rId11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BD433" w14:textId="77777777" w:rsidR="00A76614" w:rsidRDefault="00A76614" w:rsidP="00D5337A">
      <w:pPr>
        <w:spacing w:after="0" w:line="240" w:lineRule="auto"/>
      </w:pPr>
      <w:r>
        <w:separator/>
      </w:r>
    </w:p>
  </w:endnote>
  <w:endnote w:type="continuationSeparator" w:id="0">
    <w:p w14:paraId="0E396FA5" w14:textId="77777777" w:rsidR="00A76614" w:rsidRDefault="00A76614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09D32712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3FAEBF84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2DF61401" w14:textId="137122D0" w:rsidR="007B2E93" w:rsidRPr="00F97EAC" w:rsidRDefault="00A76614" w:rsidP="007B2E93">
          <w:pPr>
            <w:pStyle w:val="NoSpacing"/>
            <w:rPr>
              <w:i/>
              <w:iCs/>
            </w:rPr>
          </w:pPr>
          <w:sdt>
            <w:sdtPr>
              <w:rPr>
                <w:i/>
                <w:iCs/>
              </w:rPr>
              <w:alias w:val="Title"/>
              <w:tag w:val=""/>
              <w:id w:val="786621876"/>
              <w:placeholder>
                <w:docPart w:val="713D39BCA8E94D67B26C17CD0BFAD5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614330">
                <w:rPr>
                  <w:i/>
                  <w:iCs/>
                </w:rPr>
                <w:t>Appointment Order—Authorised persons to affix seal</w:t>
              </w:r>
            </w:sdtContent>
          </w:sdt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546A372A" w14:textId="77777777" w:rsidR="007B2E93" w:rsidRDefault="00A76614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</w:tbl>
  <w:p w14:paraId="048E84BB" w14:textId="77777777" w:rsidR="008F4EAE" w:rsidRPr="007B2E93" w:rsidRDefault="008F4EAE" w:rsidP="007B2E93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408C" w14:textId="77777777" w:rsidR="00A76614" w:rsidRDefault="00A76614" w:rsidP="00D5337A">
      <w:pPr>
        <w:spacing w:after="0" w:line="240" w:lineRule="auto"/>
      </w:pPr>
      <w:r>
        <w:separator/>
      </w:r>
    </w:p>
  </w:footnote>
  <w:footnote w:type="continuationSeparator" w:id="0">
    <w:p w14:paraId="0B812D1A" w14:textId="77777777" w:rsidR="00A76614" w:rsidRDefault="00A76614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12D4042D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34393C88" w14:textId="77777777" w:rsidR="007B2E93" w:rsidRDefault="007B2E93" w:rsidP="007B2E93">
          <w:pPr>
            <w:pStyle w:val="NoSpacing"/>
          </w:pPr>
        </w:p>
      </w:tc>
    </w:tr>
  </w:tbl>
  <w:p w14:paraId="6AB0F2DC" w14:textId="77777777" w:rsidR="00D5337A" w:rsidRDefault="00D5337A" w:rsidP="007B2E93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840"/>
    <w:multiLevelType w:val="hybridMultilevel"/>
    <w:tmpl w:val="8CF885BC"/>
    <w:lvl w:ilvl="0" w:tplc="EEDE58C8">
      <w:start w:val="1"/>
      <w:numFmt w:val="decimal"/>
      <w:pStyle w:val="Heading3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4907325">
    <w:abstractNumId w:val="8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1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0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9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8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30"/>
    <w:rsid w:val="0000219B"/>
    <w:rsid w:val="0000377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F4"/>
    <w:rsid w:val="000A479A"/>
    <w:rsid w:val="000A4FBD"/>
    <w:rsid w:val="000A6695"/>
    <w:rsid w:val="000A78A1"/>
    <w:rsid w:val="000A7E1B"/>
    <w:rsid w:val="000B0ED8"/>
    <w:rsid w:val="000B20DA"/>
    <w:rsid w:val="000B32E0"/>
    <w:rsid w:val="000B45C4"/>
    <w:rsid w:val="000C2430"/>
    <w:rsid w:val="000C77B4"/>
    <w:rsid w:val="000C7D4D"/>
    <w:rsid w:val="000D402E"/>
    <w:rsid w:val="000D4F6E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214C8"/>
    <w:rsid w:val="00122FB2"/>
    <w:rsid w:val="0012334C"/>
    <w:rsid w:val="00126B6C"/>
    <w:rsid w:val="00127C6B"/>
    <w:rsid w:val="0014169F"/>
    <w:rsid w:val="00143B4A"/>
    <w:rsid w:val="001449D9"/>
    <w:rsid w:val="00145175"/>
    <w:rsid w:val="001567B5"/>
    <w:rsid w:val="00157213"/>
    <w:rsid w:val="001635F6"/>
    <w:rsid w:val="001650B9"/>
    <w:rsid w:val="00172507"/>
    <w:rsid w:val="001730DD"/>
    <w:rsid w:val="00175857"/>
    <w:rsid w:val="00177741"/>
    <w:rsid w:val="00183478"/>
    <w:rsid w:val="001838D7"/>
    <w:rsid w:val="001874BA"/>
    <w:rsid w:val="00190ADA"/>
    <w:rsid w:val="001949AF"/>
    <w:rsid w:val="00196503"/>
    <w:rsid w:val="00197A03"/>
    <w:rsid w:val="001A2396"/>
    <w:rsid w:val="001A44A1"/>
    <w:rsid w:val="001A5297"/>
    <w:rsid w:val="001B0877"/>
    <w:rsid w:val="001B4485"/>
    <w:rsid w:val="001B4930"/>
    <w:rsid w:val="001B5F33"/>
    <w:rsid w:val="001B68A4"/>
    <w:rsid w:val="001B705E"/>
    <w:rsid w:val="001C0499"/>
    <w:rsid w:val="001C20A9"/>
    <w:rsid w:val="001C3588"/>
    <w:rsid w:val="001C460E"/>
    <w:rsid w:val="001C4924"/>
    <w:rsid w:val="001C725E"/>
    <w:rsid w:val="001D1236"/>
    <w:rsid w:val="001D2E50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1C9D"/>
    <w:rsid w:val="0021550F"/>
    <w:rsid w:val="00216BB8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58FD"/>
    <w:rsid w:val="00271E7F"/>
    <w:rsid w:val="00276659"/>
    <w:rsid w:val="002776E0"/>
    <w:rsid w:val="00281060"/>
    <w:rsid w:val="00281369"/>
    <w:rsid w:val="00281D03"/>
    <w:rsid w:val="0028628A"/>
    <w:rsid w:val="00293B96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2442"/>
    <w:rsid w:val="002C3959"/>
    <w:rsid w:val="002C42A9"/>
    <w:rsid w:val="002C4E44"/>
    <w:rsid w:val="002C548A"/>
    <w:rsid w:val="002C70F1"/>
    <w:rsid w:val="002D09B5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BFD"/>
    <w:rsid w:val="002F7D59"/>
    <w:rsid w:val="0030348B"/>
    <w:rsid w:val="00303615"/>
    <w:rsid w:val="00304785"/>
    <w:rsid w:val="00306804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407E2"/>
    <w:rsid w:val="00441071"/>
    <w:rsid w:val="00443B57"/>
    <w:rsid w:val="00443FC5"/>
    <w:rsid w:val="004442B5"/>
    <w:rsid w:val="00444F3B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19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3A22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5089"/>
    <w:rsid w:val="004C717E"/>
    <w:rsid w:val="004D0369"/>
    <w:rsid w:val="004D098C"/>
    <w:rsid w:val="004E06FD"/>
    <w:rsid w:val="004E2DF6"/>
    <w:rsid w:val="004E46E9"/>
    <w:rsid w:val="004E65C0"/>
    <w:rsid w:val="004F21E9"/>
    <w:rsid w:val="004F5811"/>
    <w:rsid w:val="00500D1B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4E23"/>
    <w:rsid w:val="00595B0A"/>
    <w:rsid w:val="0059680A"/>
    <w:rsid w:val="005A0682"/>
    <w:rsid w:val="005A2B17"/>
    <w:rsid w:val="005A6108"/>
    <w:rsid w:val="005B298A"/>
    <w:rsid w:val="005B4E0D"/>
    <w:rsid w:val="005B7E6C"/>
    <w:rsid w:val="005C7A01"/>
    <w:rsid w:val="005D2594"/>
    <w:rsid w:val="005D3747"/>
    <w:rsid w:val="005D431E"/>
    <w:rsid w:val="005D7696"/>
    <w:rsid w:val="005D7E8D"/>
    <w:rsid w:val="005E08C9"/>
    <w:rsid w:val="005E1D72"/>
    <w:rsid w:val="005F562D"/>
    <w:rsid w:val="005F5C73"/>
    <w:rsid w:val="005F5E7B"/>
    <w:rsid w:val="005F6C3D"/>
    <w:rsid w:val="00601207"/>
    <w:rsid w:val="00602965"/>
    <w:rsid w:val="00602A3C"/>
    <w:rsid w:val="00603CA3"/>
    <w:rsid w:val="00611879"/>
    <w:rsid w:val="00611BA9"/>
    <w:rsid w:val="00614330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5577"/>
    <w:rsid w:val="0067692A"/>
    <w:rsid w:val="00676D00"/>
    <w:rsid w:val="0067704C"/>
    <w:rsid w:val="00677A52"/>
    <w:rsid w:val="006835FE"/>
    <w:rsid w:val="00685C11"/>
    <w:rsid w:val="00687896"/>
    <w:rsid w:val="006908CA"/>
    <w:rsid w:val="00696312"/>
    <w:rsid w:val="00696456"/>
    <w:rsid w:val="00697C86"/>
    <w:rsid w:val="006A03A4"/>
    <w:rsid w:val="006A15E8"/>
    <w:rsid w:val="006A220B"/>
    <w:rsid w:val="006A3215"/>
    <w:rsid w:val="006A5455"/>
    <w:rsid w:val="006A75AA"/>
    <w:rsid w:val="006B36C8"/>
    <w:rsid w:val="006B40F1"/>
    <w:rsid w:val="006B647A"/>
    <w:rsid w:val="006C0FA5"/>
    <w:rsid w:val="006C238C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E04D1"/>
    <w:rsid w:val="006E4EB0"/>
    <w:rsid w:val="006F23F3"/>
    <w:rsid w:val="006F4E0D"/>
    <w:rsid w:val="006F7342"/>
    <w:rsid w:val="007014EC"/>
    <w:rsid w:val="00704D5E"/>
    <w:rsid w:val="00717804"/>
    <w:rsid w:val="00722452"/>
    <w:rsid w:val="00726C63"/>
    <w:rsid w:val="00731AE7"/>
    <w:rsid w:val="00733B97"/>
    <w:rsid w:val="00733D1B"/>
    <w:rsid w:val="007344E0"/>
    <w:rsid w:val="00741DE0"/>
    <w:rsid w:val="0075058A"/>
    <w:rsid w:val="00753B36"/>
    <w:rsid w:val="0076196C"/>
    <w:rsid w:val="007629DD"/>
    <w:rsid w:val="00762EA7"/>
    <w:rsid w:val="00764DB6"/>
    <w:rsid w:val="0077302D"/>
    <w:rsid w:val="00777892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714A"/>
    <w:rsid w:val="007D3CA7"/>
    <w:rsid w:val="007D49FC"/>
    <w:rsid w:val="007E5325"/>
    <w:rsid w:val="007E6CA7"/>
    <w:rsid w:val="007F08B1"/>
    <w:rsid w:val="007F0B01"/>
    <w:rsid w:val="007F1462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261D5"/>
    <w:rsid w:val="00927F8D"/>
    <w:rsid w:val="00931C07"/>
    <w:rsid w:val="00932297"/>
    <w:rsid w:val="0094085E"/>
    <w:rsid w:val="00946501"/>
    <w:rsid w:val="00947DBC"/>
    <w:rsid w:val="00952176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E1218"/>
    <w:rsid w:val="009E3B5F"/>
    <w:rsid w:val="009E77AC"/>
    <w:rsid w:val="00A02165"/>
    <w:rsid w:val="00A04A2C"/>
    <w:rsid w:val="00A050C1"/>
    <w:rsid w:val="00A05FEE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60B5"/>
    <w:rsid w:val="00A66DF2"/>
    <w:rsid w:val="00A67EF4"/>
    <w:rsid w:val="00A716EF"/>
    <w:rsid w:val="00A72789"/>
    <w:rsid w:val="00A743AB"/>
    <w:rsid w:val="00A75917"/>
    <w:rsid w:val="00A76614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4FF"/>
    <w:rsid w:val="00AB5E48"/>
    <w:rsid w:val="00AC0B53"/>
    <w:rsid w:val="00AC28CC"/>
    <w:rsid w:val="00AC3B92"/>
    <w:rsid w:val="00AC4954"/>
    <w:rsid w:val="00AC4F28"/>
    <w:rsid w:val="00AD01B5"/>
    <w:rsid w:val="00AD1473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BB2"/>
    <w:rsid w:val="00B111C6"/>
    <w:rsid w:val="00B124D3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E15"/>
    <w:rsid w:val="00B420F5"/>
    <w:rsid w:val="00B42990"/>
    <w:rsid w:val="00B42B78"/>
    <w:rsid w:val="00B43F8D"/>
    <w:rsid w:val="00B522EC"/>
    <w:rsid w:val="00B53EFB"/>
    <w:rsid w:val="00B53F0A"/>
    <w:rsid w:val="00B54EEA"/>
    <w:rsid w:val="00B5653D"/>
    <w:rsid w:val="00B56745"/>
    <w:rsid w:val="00B61241"/>
    <w:rsid w:val="00B61FD8"/>
    <w:rsid w:val="00B70B9C"/>
    <w:rsid w:val="00B711B6"/>
    <w:rsid w:val="00B713A8"/>
    <w:rsid w:val="00B72D18"/>
    <w:rsid w:val="00B762D1"/>
    <w:rsid w:val="00B81DCE"/>
    <w:rsid w:val="00B8393D"/>
    <w:rsid w:val="00B90946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21EB"/>
    <w:rsid w:val="00C456BB"/>
    <w:rsid w:val="00C469D5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2AE2"/>
    <w:rsid w:val="00CE6FCD"/>
    <w:rsid w:val="00CF0445"/>
    <w:rsid w:val="00D05C18"/>
    <w:rsid w:val="00D066DC"/>
    <w:rsid w:val="00D06783"/>
    <w:rsid w:val="00D140C1"/>
    <w:rsid w:val="00D17752"/>
    <w:rsid w:val="00D223DD"/>
    <w:rsid w:val="00D24C04"/>
    <w:rsid w:val="00D349D7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85C1F"/>
    <w:rsid w:val="00D90CF4"/>
    <w:rsid w:val="00D92601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7DA3"/>
    <w:rsid w:val="00E24788"/>
    <w:rsid w:val="00E25479"/>
    <w:rsid w:val="00E2730C"/>
    <w:rsid w:val="00E30512"/>
    <w:rsid w:val="00E3478D"/>
    <w:rsid w:val="00E36393"/>
    <w:rsid w:val="00E3684A"/>
    <w:rsid w:val="00E36B3E"/>
    <w:rsid w:val="00E40E16"/>
    <w:rsid w:val="00E41344"/>
    <w:rsid w:val="00E41B65"/>
    <w:rsid w:val="00E445A1"/>
    <w:rsid w:val="00E52F70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84DC4"/>
    <w:rsid w:val="00E84EEF"/>
    <w:rsid w:val="00E915D3"/>
    <w:rsid w:val="00EA2517"/>
    <w:rsid w:val="00EA2677"/>
    <w:rsid w:val="00EA450E"/>
    <w:rsid w:val="00EA47FF"/>
    <w:rsid w:val="00EA7247"/>
    <w:rsid w:val="00EB3319"/>
    <w:rsid w:val="00EB5BBD"/>
    <w:rsid w:val="00EB66A8"/>
    <w:rsid w:val="00EB7449"/>
    <w:rsid w:val="00EC3D9E"/>
    <w:rsid w:val="00EC41C4"/>
    <w:rsid w:val="00EC45DF"/>
    <w:rsid w:val="00ED03AE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504B"/>
    <w:rsid w:val="00FC530E"/>
    <w:rsid w:val="00FC698C"/>
    <w:rsid w:val="00FC6B4A"/>
    <w:rsid w:val="00FD1293"/>
    <w:rsid w:val="00FD203E"/>
    <w:rsid w:val="00FD4F98"/>
    <w:rsid w:val="00FD6C45"/>
    <w:rsid w:val="00FD7A87"/>
    <w:rsid w:val="00FE11C3"/>
    <w:rsid w:val="00FE1C3D"/>
    <w:rsid w:val="00FE200C"/>
    <w:rsid w:val="00FE38E1"/>
    <w:rsid w:val="00FE5605"/>
    <w:rsid w:val="00FE6970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D4729"/>
  <w15:chartTrackingRefBased/>
  <w15:docId w15:val="{33E83EA1-488E-42CD-803A-E991401E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7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99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C0499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99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1C049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Division">
    <w:name w:val="Division"/>
    <w:basedOn w:val="Heading3"/>
    <w:link w:val="Division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DivisionChar">
    <w:name w:val="Division Char"/>
    <w:basedOn w:val="Heading3Char"/>
    <w:link w:val="Division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eHu\Downloads\UT_Appointment_Order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1BBCC5F3D0462FB61F00EC9B210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9C832-FFCD-46F1-8655-A1A032A6CE8A}"/>
      </w:docPartPr>
      <w:docPartBody>
        <w:p w:rsidR="00BD6CFF" w:rsidRDefault="00BD6CFF">
          <w:pPr>
            <w:pStyle w:val="A11BBCC5F3D0462FB61F00EC9B2101D6"/>
          </w:pPr>
          <w:r w:rsidRPr="00E17B1C">
            <w:rPr>
              <w:rStyle w:val="PlaceholderText"/>
            </w:rPr>
            <w:t>[Title]</w:t>
          </w:r>
        </w:p>
      </w:docPartBody>
    </w:docPart>
    <w:docPart>
      <w:docPartPr>
        <w:name w:val="713D39BCA8E94D67B26C17CD0BFAD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590B4-56EB-4992-9302-AC5AFA856A32}"/>
      </w:docPartPr>
      <w:docPartBody>
        <w:p w:rsidR="00BD6CFF" w:rsidRDefault="00BD6CFF">
          <w:pPr>
            <w:pStyle w:val="713D39BCA8E94D67B26C17CD0BFAD53F"/>
          </w:pPr>
          <w:r w:rsidRPr="00535B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FF"/>
    <w:rsid w:val="00481198"/>
    <w:rsid w:val="00B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A11BBCC5F3D0462FB61F00EC9B2101D6">
    <w:name w:val="A11BBCC5F3D0462FB61F00EC9B2101D6"/>
  </w:style>
  <w:style w:type="paragraph" w:customStyle="1" w:styleId="713D39BCA8E94D67B26C17CD0BFAD53F">
    <w:name w:val="713D39BCA8E94D67B26C17CD0BFAD5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UT_Appointment_Order_Template.dotx</Template>
  <TotalTime>3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By-Law Name By-Law 20XX</vt:lpstr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Order—Authorised persons to affix seal</dc:title>
  <dc:subject/>
  <dc:creator>William Luu</dc:creator>
  <cp:keywords/>
  <dc:description/>
  <cp:lastModifiedBy>William Luu</cp:lastModifiedBy>
  <cp:revision>1</cp:revision>
  <cp:lastPrinted>2025-09-02T10:43:00Z</cp:lastPrinted>
  <dcterms:created xsi:type="dcterms:W3CDTF">2026-02-10T07:56:00Z</dcterms:created>
  <dcterms:modified xsi:type="dcterms:W3CDTF">2026-02-10T07:59:00Z</dcterms:modified>
</cp:coreProperties>
</file>